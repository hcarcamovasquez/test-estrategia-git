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 w:rsidR="007E6E58" w:rsidRPr="006A2EB0">
        <w:rPr>
          <w:color w:val="58595B"/>
          <w:w w:val="95"/>
          <w:sz w:val="18"/>
          <w:szCs w:val="20"/>
          <w:lang w:val="es-CL"/>
        </w:rPr>
        <w:t>[</w:t>
      </w:r>
      <w:r w:rsidRPr="006A2EB0">
        <w:rPr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color w:val="58595B"/>
          <w:w w:val="95"/>
          <w:sz w:val="18"/>
          <w:szCs w:val="20"/>
          <w:lang w:val="es-CL"/>
        </w:rPr>
        <w:t>J</w:t>
      </w:r>
      <w:r w:rsidR="007E6E58" w:rsidRPr="006A2EB0">
        <w:rPr>
          <w:color w:val="58595B"/>
          <w:w w:val="95"/>
          <w:sz w:val="18"/>
          <w:szCs w:val="20"/>
          <w:lang w:val="es-CL"/>
        </w:rPr>
        <w:t>]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 w:rsidR="00EA4B30" w:rsidRPr="006A2EB0">
        <w:rPr>
          <w:color w:val="58595B"/>
          <w:w w:val="95"/>
          <w:sz w:val="18"/>
          <w:szCs w:val="20"/>
          <w:lang w:val="es-CL"/>
        </w:rPr>
        <w:t xml:space="preserve">[COLUMNA </w:t>
      </w:r>
      <w:r w:rsidR="00EA4B30">
        <w:rPr>
          <w:color w:val="58595B"/>
          <w:w w:val="95"/>
          <w:sz w:val="18"/>
          <w:szCs w:val="20"/>
          <w:lang w:val="es-CL"/>
        </w:rPr>
        <w:t>P</w:t>
      </w:r>
      <w:r w:rsidR="00EA4B30" w:rsidRPr="006A2EB0">
        <w:rPr>
          <w:color w:val="58595B"/>
          <w:w w:val="95"/>
          <w:sz w:val="18"/>
          <w:szCs w:val="20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J]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 w:rsidR="007548EF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L</w:t>
      </w:r>
      <w:r w:rsidR="007548EF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P]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Y]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[COLUMNA J]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K]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[COLUMNA P]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 w:rsidR="007E6E58" w:rsidRPr="002C5E65">
        <w:rPr>
          <w:color w:val="58595B"/>
          <w:w w:val="95"/>
          <w:sz w:val="18"/>
          <w:szCs w:val="16"/>
          <w:lang w:val="es-CL"/>
        </w:rPr>
        <w:t xml:space="preserve">[COLUMNA </w:t>
      </w:r>
      <w:r w:rsidR="00C34E01" w:rsidRPr="002C5E65">
        <w:rPr>
          <w:color w:val="58595B"/>
          <w:w w:val="95"/>
          <w:sz w:val="18"/>
          <w:szCs w:val="16"/>
          <w:lang w:val="es-CL"/>
        </w:rPr>
        <w:t>O</w:t>
      </w:r>
      <w:r w:rsidR="007E6E58" w:rsidRPr="002C5E65">
        <w:rPr>
          <w:color w:val="58595B"/>
          <w:w w:val="95"/>
          <w:sz w:val="18"/>
          <w:szCs w:val="16"/>
          <w:lang w:val="es-CL"/>
        </w:rPr>
        <w:t>]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 w:rsidR="007548EF" w:rsidRPr="002C5E65">
        <w:rPr>
          <w:color w:val="58595B"/>
          <w:w w:val="95"/>
          <w:sz w:val="18"/>
          <w:szCs w:val="16"/>
          <w:lang w:val="es-CL"/>
        </w:rPr>
        <w:t xml:space="preserve">[COLUMNA </w:t>
      </w:r>
      <w:r w:rsidR="00C34E01" w:rsidRPr="002C5E65">
        <w:rPr>
          <w:color w:val="58595B"/>
          <w:w w:val="95"/>
          <w:sz w:val="18"/>
          <w:szCs w:val="16"/>
          <w:lang w:val="es-CL"/>
        </w:rPr>
        <w:t>N</w:t>
      </w:r>
      <w:r w:rsidR="007548EF" w:rsidRPr="002C5E65">
        <w:rPr>
          <w:color w:val="58595B"/>
          <w:w w:val="95"/>
          <w:sz w:val="18"/>
          <w:szCs w:val="16"/>
          <w:lang w:val="es-CL"/>
        </w:rPr>
        <w:t>]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</w:pPr>
      <w:r w:rsidRPr="005A07BD">
        <w:rPr>
          <w:color w:val="58595B"/>
          <w:w w:val="105"/>
          <w:lang w:val="es-CL"/>
        </w:rPr>
        <w:t>MONEDA S.A. ADMINISTRADORA GENERAL DE FONDOS</w:t>
      </w:r>
    </w:p>
    <w:sectPr w:rsidR="00AA45AA" w:rsidRPr="005A07BD" w:rsidSect="00AA45AA">
      <w:type w:val="continuous"/>
      <w:pgSz w:w="12190" w:h="8510" w:orient="landscape"/>
      <w:pgMar w:top="420" w:right="74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E"/>
    <w:rsid w:val="000747A9"/>
    <w:rsid w:val="000A55EB"/>
    <w:rsid w:val="00132796"/>
    <w:rsid w:val="001F5955"/>
    <w:rsid w:val="00254932"/>
    <w:rsid w:val="002A46BB"/>
    <w:rsid w:val="002C5E65"/>
    <w:rsid w:val="002D07FC"/>
    <w:rsid w:val="002D6C81"/>
    <w:rsid w:val="00341239"/>
    <w:rsid w:val="0037504A"/>
    <w:rsid w:val="003B1D6C"/>
    <w:rsid w:val="00413535"/>
    <w:rsid w:val="00426563"/>
    <w:rsid w:val="00441121"/>
    <w:rsid w:val="004D2BE1"/>
    <w:rsid w:val="00525ED1"/>
    <w:rsid w:val="0054313C"/>
    <w:rsid w:val="005A07BD"/>
    <w:rsid w:val="005E3390"/>
    <w:rsid w:val="00611DA5"/>
    <w:rsid w:val="0069172F"/>
    <w:rsid w:val="006A2EB0"/>
    <w:rsid w:val="0070400E"/>
    <w:rsid w:val="007548EF"/>
    <w:rsid w:val="007D2B71"/>
    <w:rsid w:val="007E6E58"/>
    <w:rsid w:val="00801595"/>
    <w:rsid w:val="00801673"/>
    <w:rsid w:val="00821D70"/>
    <w:rsid w:val="00880D41"/>
    <w:rsid w:val="00892E59"/>
    <w:rsid w:val="008D0041"/>
    <w:rsid w:val="00922713"/>
    <w:rsid w:val="00931D8A"/>
    <w:rsid w:val="00933BDF"/>
    <w:rsid w:val="00982F49"/>
    <w:rsid w:val="00A4413F"/>
    <w:rsid w:val="00AA45AA"/>
    <w:rsid w:val="00B77AD2"/>
    <w:rsid w:val="00BA7F2E"/>
    <w:rsid w:val="00C34E01"/>
    <w:rsid w:val="00C35852"/>
    <w:rsid w:val="00D04832"/>
    <w:rsid w:val="00D234E9"/>
    <w:rsid w:val="00D72A61"/>
    <w:rsid w:val="00DD1C6A"/>
    <w:rsid w:val="00DD41CC"/>
    <w:rsid w:val="00E40866"/>
    <w:rsid w:val="00E853CF"/>
    <w:rsid w:val="00E96991"/>
    <w:rsid w:val="00EA4B30"/>
    <w:rsid w:val="00EB5C45"/>
    <w:rsid w:val="00F815E6"/>
    <w:rsid w:val="00FB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60EA"/>
  <w15:docId w15:val="{87FDA734-B641-7D4B-8D8E-4AF077A1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45AA"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A45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AA45AA"/>
    <w:rPr>
      <w:rFonts w:ascii="Arial" w:eastAsia="Arial" w:hAnsi="Arial" w:cs="Arial"/>
      <w:sz w:val="16"/>
      <w:szCs w:val="16"/>
    </w:rPr>
  </w:style>
  <w:style w:type="paragraph" w:customStyle="1" w:styleId="Ttulo11">
    <w:name w:val="Título 11"/>
    <w:basedOn w:val="Normal"/>
    <w:uiPriority w:val="1"/>
    <w:qFormat/>
    <w:rsid w:val="00AA45AA"/>
    <w:pPr>
      <w:spacing w:before="107"/>
      <w:ind w:left="134"/>
      <w:outlineLvl w:val="1"/>
    </w:pPr>
    <w:rPr>
      <w:b/>
      <w:bCs/>
    </w:rPr>
  </w:style>
  <w:style w:type="paragraph" w:customStyle="1" w:styleId="Ttulo21">
    <w:name w:val="Título 21"/>
    <w:basedOn w:val="Normal"/>
    <w:uiPriority w:val="1"/>
    <w:qFormat/>
    <w:rsid w:val="00AA45AA"/>
    <w:pPr>
      <w:spacing w:before="48"/>
      <w:ind w:left="134"/>
      <w:outlineLvl w:val="2"/>
    </w:pPr>
    <w:rPr>
      <w:sz w:val="20"/>
      <w:szCs w:val="20"/>
    </w:rPr>
  </w:style>
  <w:style w:type="paragraph" w:customStyle="1" w:styleId="Ttulo31">
    <w:name w:val="Título 31"/>
    <w:basedOn w:val="Normal"/>
    <w:uiPriority w:val="1"/>
    <w:qFormat/>
    <w:rsid w:val="00AA45AA"/>
    <w:pPr>
      <w:spacing w:before="55"/>
      <w:ind w:left="46"/>
      <w:outlineLvl w:val="3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rsid w:val="00AA45AA"/>
  </w:style>
  <w:style w:type="paragraph" w:customStyle="1" w:styleId="TableParagraph">
    <w:name w:val="Table Paragraph"/>
    <w:basedOn w:val="Normal"/>
    <w:uiPriority w:val="1"/>
    <w:qFormat/>
    <w:rsid w:val="00AA45AA"/>
  </w:style>
  <w:style w:type="paragraph" w:styleId="Textodeglobo">
    <w:name w:val="Balloon Text"/>
    <w:basedOn w:val="Normal"/>
    <w:link w:val="TextodegloboCar"/>
    <w:uiPriority w:val="99"/>
    <w:semiHidden/>
    <w:unhideWhenUsed/>
    <w:rsid w:val="005A07B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07BD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eyes\Desktop\Macro\Carta_Compte_Cuota_Fdos\FORMATO_%20Comprobante_%20Apor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5A2050-9082-401F-83A0-22A981AEB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C:\Users\preyes\Desktop\Macro\Carta_Compte_Cuota_Fdos\FORMATO_ Comprobante_ Aporte.dotx</Template>
  <TotalTime>0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2Comprobante de pago aporte_rescate</vt:lpstr>
    </vt:vector>
  </TitlesOfParts>
  <Company>MAM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2Comprobante de pago aporte_rescate</dc:title>
  <dc:creator>pablino reyes</dc:creator>
  <cp:lastModifiedBy>Jorge Medina</cp:lastModifiedBy>
  <cp:revision>1</cp:revision>
  <dcterms:created xsi:type="dcterms:W3CDTF">2021-01-21T11:52:00Z</dcterms:created>
  <dcterms:modified xsi:type="dcterms:W3CDTF">2021-01-21T11:52:00Z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2015-07-24T00:00:00Z</vt:filetime>
  </property>
  <property fmtid="{D5CDD505-2E9C-101B-9397-08002B2CF9AE}" pid="3" name="Creator">
    <vt:lpwstr>Adobe Illustrator CS5.1(Foxit Advanced PDF Editor)</vt:lpwstr>
  </property>
  <property fmtid="{D5CDD505-2E9C-101B-9397-08002B2CF9AE}" pid="4" name="LastSaved">
    <vt:filetime>2018-03-15T00:00:00Z</vt:filetime>
  </property>
</Properties>
</file>